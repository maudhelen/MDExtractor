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DD4F" w14:textId="77777777" w:rsidR="0047648A" w:rsidRPr="00316837" w:rsidRDefault="00000000">
      <w:pPr>
        <w:spacing w:after="17" w:line="259" w:lineRule="auto"/>
        <w:ind w:left="0" w:right="0" w:firstLine="0"/>
        <w:jc w:val="left"/>
        <w:rPr>
          <w:lang w:val="nb-NO"/>
        </w:rPr>
      </w:pPr>
      <w:r w:rsidRPr="00316837">
        <w:rPr>
          <w:lang w:val="nb-NO"/>
        </w:rPr>
        <w:t xml:space="preserve"> </w:t>
      </w:r>
    </w:p>
    <w:p w14:paraId="5B98EAED" w14:textId="77777777" w:rsidR="0047648A" w:rsidRPr="00AF31E3" w:rsidRDefault="00000000">
      <w:pPr>
        <w:spacing w:after="14" w:line="259" w:lineRule="auto"/>
        <w:ind w:right="-11"/>
        <w:jc w:val="right"/>
        <w:rPr>
          <w:lang w:val="nb-NO"/>
        </w:rPr>
      </w:pPr>
      <w:r w:rsidRPr="00AF31E3">
        <w:rPr>
          <w:lang w:val="nb-NO"/>
        </w:rPr>
        <w:t xml:space="preserve">Maud Helen Hovland </w:t>
      </w:r>
    </w:p>
    <w:p w14:paraId="14796E07" w14:textId="77777777" w:rsidR="0047648A" w:rsidRPr="00AF31E3" w:rsidRDefault="00000000">
      <w:pPr>
        <w:spacing w:after="14" w:line="259" w:lineRule="auto"/>
        <w:ind w:right="-11"/>
        <w:jc w:val="right"/>
        <w:rPr>
          <w:lang w:val="nb-NO"/>
        </w:rPr>
      </w:pPr>
      <w:r w:rsidRPr="00AF31E3">
        <w:rPr>
          <w:lang w:val="nb-NO"/>
        </w:rPr>
        <w:t xml:space="preserve">Inkognitogata 15b </w:t>
      </w:r>
    </w:p>
    <w:p w14:paraId="117EB38D" w14:textId="77777777" w:rsidR="0047648A" w:rsidRPr="00AF31E3" w:rsidRDefault="00000000">
      <w:pPr>
        <w:spacing w:after="14" w:line="259" w:lineRule="auto"/>
        <w:ind w:right="-11"/>
        <w:jc w:val="right"/>
        <w:rPr>
          <w:lang w:val="nb-NO"/>
        </w:rPr>
      </w:pPr>
      <w:r w:rsidRPr="00AF31E3">
        <w:rPr>
          <w:lang w:val="nb-NO"/>
        </w:rPr>
        <w:t xml:space="preserve">0256, Oslo </w:t>
      </w:r>
    </w:p>
    <w:p w14:paraId="44BAD3C2" w14:textId="77777777" w:rsidR="0047648A" w:rsidRDefault="00000000">
      <w:pPr>
        <w:spacing w:after="14" w:line="259" w:lineRule="auto"/>
        <w:ind w:right="-11"/>
        <w:jc w:val="right"/>
      </w:pPr>
      <w:r>
        <w:t xml:space="preserve">Norway </w:t>
      </w:r>
    </w:p>
    <w:p w14:paraId="60F5C1CC" w14:textId="77777777" w:rsidR="00316837" w:rsidRDefault="00316837" w:rsidP="00316837">
      <w:pPr>
        <w:spacing w:after="320"/>
        <w:ind w:left="-5"/>
      </w:pPr>
      <w:r>
        <w:t>McKinsey</w:t>
      </w:r>
    </w:p>
    <w:p w14:paraId="4F188CB2" w14:textId="0513510F" w:rsidR="00316837" w:rsidRPr="00CD200B" w:rsidRDefault="00316837" w:rsidP="00316837">
      <w:pPr>
        <w:spacing w:after="387"/>
        <w:ind w:left="0" w:firstLine="0"/>
      </w:pPr>
      <w:r>
        <w:rPr>
          <w:b/>
        </w:rPr>
        <w:t xml:space="preserve">Re: </w:t>
      </w:r>
      <w:r w:rsidR="006307F1">
        <w:t>Business Analyst</w:t>
      </w:r>
    </w:p>
    <w:p w14:paraId="7BDA5D7B" w14:textId="77777777" w:rsidR="00316837" w:rsidRDefault="00316837" w:rsidP="00316837">
      <w:pPr>
        <w:ind w:left="-5"/>
      </w:pPr>
      <w:r>
        <w:t>Dear Sir/Madam,</w:t>
      </w:r>
    </w:p>
    <w:p w14:paraId="6F81FCBF" w14:textId="77777777" w:rsidR="00316837" w:rsidRDefault="00316837" w:rsidP="00316837">
      <w:pPr>
        <w:ind w:left="-5"/>
      </w:pPr>
    </w:p>
    <w:p w14:paraId="03412934" w14:textId="36FAECCE" w:rsidR="00316837" w:rsidRDefault="00316837" w:rsidP="00316837">
      <w:pPr>
        <w:spacing w:after="53"/>
        <w:ind w:left="-5"/>
      </w:pPr>
      <w:r>
        <w:t xml:space="preserve">My name is Maud Helen Hovland, and I </w:t>
      </w:r>
      <w:r w:rsidR="006307F1">
        <w:t xml:space="preserve">recently graduated with a </w:t>
      </w:r>
      <w:proofErr w:type="gramStart"/>
      <w:r w:rsidR="006307F1">
        <w:t>B.Sc</w:t>
      </w:r>
      <w:proofErr w:type="gramEnd"/>
      <w:r>
        <w:t xml:space="preserve"> Computer Science and AI</w:t>
      </w:r>
      <w:r w:rsidR="006307F1">
        <w:t xml:space="preserve"> from </w:t>
      </w:r>
      <w:r>
        <w:t>IE</w:t>
      </w:r>
    </w:p>
    <w:p w14:paraId="75D66A8E" w14:textId="687641AD" w:rsidR="00316837" w:rsidRDefault="00316837" w:rsidP="00316837">
      <w:pPr>
        <w:ind w:left="-5"/>
      </w:pPr>
      <w:r>
        <w:t>University</w:t>
      </w:r>
      <w:r w:rsidR="006307F1">
        <w:t xml:space="preserve">. </w:t>
      </w:r>
      <w:r>
        <w:t xml:space="preserve">I came across the </w:t>
      </w:r>
      <w:r w:rsidR="006307F1">
        <w:t>Business Analyst</w:t>
      </w:r>
      <w:r w:rsidR="006307F1">
        <w:t xml:space="preserve"> </w:t>
      </w:r>
      <w:r w:rsidR="00CD200B">
        <w:t>position</w:t>
      </w:r>
      <w:r>
        <w:t>, and it is with great interest that I am applying. McKinsey, with its vast geographical reach, attracts both top talent and the highest profile cases. The idea of collaborating with a team of talented professionals and helping clients achieve their goals is very exciting.</w:t>
      </w:r>
    </w:p>
    <w:p w14:paraId="2D142755" w14:textId="77777777" w:rsidR="00316837" w:rsidRDefault="00316837" w:rsidP="00316837">
      <w:pPr>
        <w:ind w:left="-5"/>
      </w:pPr>
    </w:p>
    <w:p w14:paraId="3DC2D268" w14:textId="50A27D71" w:rsidR="00316837" w:rsidRDefault="00316837" w:rsidP="00316837">
      <w:pPr>
        <w:ind w:left="-5"/>
      </w:pPr>
      <w:r>
        <w:t xml:space="preserve">During my tenure at DNB, I was exposed to the challenges big companies face when modernizing their legacy systems – I found this particularly interesting. In addition to this, a lot of my work revolved around developing internal data products for other divisions within the bank, and here I found myself very comfortable in effectively explaining complicated subjects to clients without technical expertise, as well as being able to understand the business needs and tailoring </w:t>
      </w:r>
      <w:r w:rsidR="006307F1">
        <w:t>a</w:t>
      </w:r>
      <w:r>
        <w:t xml:space="preserve"> product accordingly. I believe that my versatility, technical skills, and strong willingness to learn, allows me to discover and explore both a potential solution and the business itself, while also having clear communication with the client and within the team. </w:t>
      </w:r>
    </w:p>
    <w:p w14:paraId="19D4D561" w14:textId="77777777" w:rsidR="00316837" w:rsidRDefault="00316837" w:rsidP="00316837">
      <w:pPr>
        <w:ind w:left="-5"/>
      </w:pPr>
    </w:p>
    <w:p w14:paraId="760EC41B" w14:textId="44D5336E" w:rsidR="00316837" w:rsidRDefault="00316837" w:rsidP="00316837">
      <w:pPr>
        <w:ind w:left="-5"/>
      </w:pPr>
      <w:r>
        <w:t xml:space="preserve">My interest in the </w:t>
      </w:r>
      <w:r w:rsidR="006307F1">
        <w:t>Business Analyst role at</w:t>
      </w:r>
      <w:r>
        <w:t xml:space="preserve"> McKinsey</w:t>
      </w:r>
      <w:r w:rsidR="006307F1">
        <w:t xml:space="preserve"> </w:t>
      </w:r>
      <w:r>
        <w:t>sparked while participating in a business case competition. Here I got to test my skills of working in a team, with numbers and data analytics but for a new purpose– making better business decisions for a real-life client. I found this experience very inspiring as I was able to work in a people-centric environment which rewarded both my hard and soft-skills. Here, I realised that my professional interests are more aligned with a high-paced work environment and data analytics which is something a job in McKinsey offers. I believe that I bring a blend of technical expertise, analytical skills, and a deep passion for addressing complex business challenges which makes me a good fit for the Digital branch in the company.</w:t>
      </w:r>
    </w:p>
    <w:p w14:paraId="45CE31DF" w14:textId="77777777" w:rsidR="00316837" w:rsidRDefault="00316837" w:rsidP="00316837">
      <w:pPr>
        <w:ind w:left="-5"/>
      </w:pPr>
    </w:p>
    <w:p w14:paraId="2F864854" w14:textId="77777777" w:rsidR="00316837" w:rsidRDefault="00316837" w:rsidP="00316837">
      <w:pPr>
        <w:ind w:left="-5"/>
      </w:pPr>
      <w:r>
        <w:t>I look forward to the opportunity to discuss my candidacy further and explore how I can contribute to the success of McKinsey.</w:t>
      </w:r>
    </w:p>
    <w:p w14:paraId="678009AE" w14:textId="77777777" w:rsidR="00316837" w:rsidRDefault="00316837" w:rsidP="00316837">
      <w:pPr>
        <w:ind w:left="-5"/>
      </w:pPr>
    </w:p>
    <w:p w14:paraId="4D919668" w14:textId="77777777" w:rsidR="00316837" w:rsidRDefault="00316837" w:rsidP="00316837">
      <w:pPr>
        <w:ind w:left="-5"/>
      </w:pPr>
      <w:r>
        <w:t>Yours sincerely,</w:t>
      </w:r>
    </w:p>
    <w:p w14:paraId="6543F017" w14:textId="77777777" w:rsidR="00316837" w:rsidRDefault="00316837" w:rsidP="00316837">
      <w:pPr>
        <w:ind w:left="-5"/>
        <w:sectPr w:rsidR="00316837" w:rsidSect="00316837">
          <w:pgSz w:w="11920" w:h="16840"/>
          <w:pgMar w:top="1440" w:right="1148" w:bottom="1440" w:left="1134" w:header="720" w:footer="720" w:gutter="0"/>
          <w:cols w:space="720"/>
        </w:sectPr>
      </w:pPr>
      <w:r>
        <w:t>Maud Helen Hovland</w:t>
      </w:r>
    </w:p>
    <w:p w14:paraId="6550F3CE" w14:textId="795C31F7" w:rsidR="0047648A" w:rsidRDefault="0047648A" w:rsidP="00316837">
      <w:pPr>
        <w:spacing w:after="17" w:line="259" w:lineRule="auto"/>
        <w:ind w:left="0" w:right="0" w:firstLine="0"/>
        <w:jc w:val="left"/>
      </w:pPr>
    </w:p>
    <w:sectPr w:rsidR="0047648A">
      <w:pgSz w:w="11904" w:h="16838"/>
      <w:pgMar w:top="1440" w:right="847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837"/>
    <w:rsid w:val="001E4B36"/>
    <w:rsid w:val="00316837"/>
    <w:rsid w:val="003D2887"/>
    <w:rsid w:val="0047648A"/>
    <w:rsid w:val="006307F1"/>
    <w:rsid w:val="006D180A"/>
    <w:rsid w:val="00985D09"/>
    <w:rsid w:val="00A945D4"/>
    <w:rsid w:val="00AF31E3"/>
    <w:rsid w:val="00CD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5199F"/>
  <w15:docId w15:val="{368D229A-FE61-844D-887F-33A7D2C47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7" w:lineRule="auto"/>
      <w:ind w:left="10" w:right="3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udhelenhovland/Library/Group%20Containers/UBF8T346G9.Office/User%20Content.localized/Templates.localized/SALES%20AND%20TRADING%20COVER%20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SALES AND TRADING COVER LETTER.dotx</Template>
  <TotalTime>3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 Helen Hovland</dc:creator>
  <cp:keywords/>
  <cp:lastModifiedBy>Maud Helen Hovland</cp:lastModifiedBy>
  <cp:revision>3</cp:revision>
  <dcterms:created xsi:type="dcterms:W3CDTF">2025-03-18T08:05:00Z</dcterms:created>
  <dcterms:modified xsi:type="dcterms:W3CDTF">2025-07-30T20:12:00Z</dcterms:modified>
</cp:coreProperties>
</file>